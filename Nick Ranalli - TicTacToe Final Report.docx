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743" w14:textId="6855D554" w:rsidR="00080C97" w:rsidRDefault="002155D6">
      <w:pPr>
        <w:pStyle w:val="NoSpacing"/>
      </w:pPr>
      <w:r>
        <w:t>Nick Ranalli</w:t>
      </w:r>
    </w:p>
    <w:p w14:paraId="63C8732F" w14:textId="171CB921" w:rsidR="00080C97" w:rsidRPr="008071C5" w:rsidRDefault="002155D6">
      <w:pPr>
        <w:pStyle w:val="NoSpacing"/>
        <w:rPr>
          <w:color w:val="000000" w:themeColor="text1"/>
        </w:rPr>
      </w:pPr>
      <w:r w:rsidRPr="008071C5">
        <w:rPr>
          <w:color w:val="000000" w:themeColor="text1"/>
        </w:rPr>
        <w:t xml:space="preserve">Dr. </w:t>
      </w:r>
      <w:hyperlink r:id="rId9" w:history="1">
        <w:proofErr w:type="spellStart"/>
        <w:r w:rsidRPr="008071C5">
          <w:rPr>
            <w:rStyle w:val="Hyperlink"/>
            <w:color w:val="000000" w:themeColor="text1"/>
            <w:u w:val="none"/>
          </w:rPr>
          <w:t>Kambhampaty</w:t>
        </w:r>
        <w:proofErr w:type="spellEnd"/>
      </w:hyperlink>
      <w:r w:rsidR="00596D13" w:rsidRPr="008071C5">
        <w:rPr>
          <w:color w:val="000000" w:themeColor="text1"/>
        </w:rPr>
        <w:t xml:space="preserve"> </w:t>
      </w:r>
    </w:p>
    <w:p w14:paraId="1BF7B6DB" w14:textId="092C663F" w:rsidR="00080C97" w:rsidRDefault="002155D6">
      <w:pPr>
        <w:pStyle w:val="NoSpacing"/>
      </w:pPr>
      <w:r>
        <w:t>CMPSC 132</w:t>
      </w:r>
    </w:p>
    <w:p w14:paraId="092EAECD" w14:textId="406CA641" w:rsidR="007D4B2F" w:rsidRDefault="002155D6">
      <w:pPr>
        <w:pStyle w:val="NoSpacing"/>
      </w:pPr>
      <w:r>
        <w:t>24 April 2026</w:t>
      </w:r>
    </w:p>
    <w:p w14:paraId="2B02D543" w14:textId="46495E2F" w:rsidR="00080C97" w:rsidRDefault="002155D6" w:rsidP="002155D6">
      <w:pPr>
        <w:ind w:firstLine="0"/>
        <w:jc w:val="center"/>
      </w:pPr>
      <w:r>
        <w:t>Tic-Tac-Toe Game Final Report</w:t>
      </w:r>
    </w:p>
    <w:p w14:paraId="5ED2C0BE" w14:textId="5A058166" w:rsidR="002155D6" w:rsidRDefault="002155D6" w:rsidP="002155D6">
      <w:pPr>
        <w:ind w:firstLine="0"/>
      </w:pPr>
      <w:r>
        <w:tab/>
        <w:t xml:space="preserve">For my CMPSC 132 final project, I created a two-player </w:t>
      </w:r>
      <w:proofErr w:type="gramStart"/>
      <w:r>
        <w:t>tic</w:t>
      </w:r>
      <w:proofErr w:type="gramEnd"/>
      <w:r>
        <w:t xml:space="preserve">-tac-toe game that can be played in a terminal. </w:t>
      </w:r>
      <w:r w:rsidR="00622C2F">
        <w:t xml:space="preserve">Players will take turns making a move on the board until </w:t>
      </w:r>
      <w:r w:rsidR="00FB1D1D">
        <w:t xml:space="preserve">both players tie </w:t>
      </w:r>
      <w:proofErr w:type="gramStart"/>
      <w:r w:rsidR="00FB1D1D">
        <w:t>or</w:t>
      </w:r>
      <w:proofErr w:type="gramEnd"/>
      <w:r w:rsidR="00FB1D1D">
        <w:t xml:space="preserve"> one player wins</w:t>
      </w:r>
      <w:r w:rsidR="00622C2F">
        <w:t xml:space="preserve">. A player has won the game when they get three </w:t>
      </w:r>
      <w:r w:rsidR="00FB1D1D">
        <w:t xml:space="preserve">consecutive </w:t>
      </w:r>
      <w:r w:rsidR="00622C2F">
        <w:t xml:space="preserve">X’s or O’s either diagonally, vertically, or horizontally. Once the game is over, </w:t>
      </w:r>
      <w:r w:rsidR="00735119">
        <w:t xml:space="preserve">the scores of each player are displayed and </w:t>
      </w:r>
      <w:r w:rsidR="00622C2F">
        <w:t xml:space="preserve">players choose to reset the game to play again. </w:t>
      </w:r>
      <w:r w:rsidR="00596D13">
        <w:t>For my extra features, I added a replay option when the game ends and displayed the score of each player after each round.</w:t>
      </w:r>
    </w:p>
    <w:p w14:paraId="3E7DBD8E" w14:textId="351BB861" w:rsidR="00735119" w:rsidRDefault="00735119" w:rsidP="002155D6">
      <w:pPr>
        <w:ind w:firstLine="0"/>
      </w:pPr>
      <w:r>
        <w:tab/>
      </w:r>
      <w:r w:rsidR="00FB1D1D">
        <w:t xml:space="preserve">My approach for this project was to break each task for this game into different functions. </w:t>
      </w:r>
      <w:r w:rsidR="008C09C0">
        <w:t xml:space="preserve">To create the </w:t>
      </w:r>
      <w:proofErr w:type="spellStart"/>
      <w:r w:rsidR="008C09C0">
        <w:t>print_board</w:t>
      </w:r>
      <w:proofErr w:type="spellEnd"/>
      <w:r w:rsidR="008C09C0">
        <w:t xml:space="preserve"> function, I used a for loop to create a string to display </w:t>
      </w:r>
      <w:r w:rsidR="00834253">
        <w:t xml:space="preserve">the </w:t>
      </w:r>
      <w:r w:rsidR="008C09C0">
        <w:t xml:space="preserve">board after </w:t>
      </w:r>
      <w:r w:rsidR="00834253">
        <w:t xml:space="preserve">a </w:t>
      </w:r>
      <w:r w:rsidR="008C09C0">
        <w:t xml:space="preserve">player makes a move. I created the </w:t>
      </w:r>
      <w:proofErr w:type="spellStart"/>
      <w:r w:rsidR="008C09C0">
        <w:t>check_winner</w:t>
      </w:r>
      <w:proofErr w:type="spellEnd"/>
      <w:r w:rsidR="008C09C0">
        <w:t xml:space="preserve"> function by using a for loop to check for horizon</w:t>
      </w:r>
      <w:r w:rsidR="00596D13">
        <w:t>t</w:t>
      </w:r>
      <w:r w:rsidR="008C09C0">
        <w:t xml:space="preserve">al and vertical wins and then </w:t>
      </w:r>
      <w:r w:rsidR="00834253">
        <w:t>check</w:t>
      </w:r>
      <w:r w:rsidR="008C09C0">
        <w:t xml:space="preserve"> </w:t>
      </w:r>
      <w:r w:rsidR="00B75B21">
        <w:t>if there was a diagonal win.</w:t>
      </w:r>
      <w:r w:rsidR="008C09C0">
        <w:t xml:space="preserve"> To implement the </w:t>
      </w:r>
      <w:proofErr w:type="spellStart"/>
      <w:r w:rsidR="008C09C0">
        <w:t>is_draw</w:t>
      </w:r>
      <w:proofErr w:type="spellEnd"/>
      <w:r w:rsidR="008C09C0">
        <w:t xml:space="preserve"> function, I used a nested for loop to check if each position on the board was full. </w:t>
      </w:r>
      <w:r w:rsidR="00B75B21">
        <w:t xml:space="preserve">I was able to alternate between X’s and </w:t>
      </w:r>
      <w:proofErr w:type="gramStart"/>
      <w:r w:rsidR="00B75B21">
        <w:t>O’s</w:t>
      </w:r>
      <w:proofErr w:type="gramEnd"/>
      <w:r w:rsidR="00B75B21">
        <w:t xml:space="preserve"> for player</w:t>
      </w:r>
      <w:r w:rsidR="00596D13">
        <w:t xml:space="preserve">s </w:t>
      </w:r>
      <w:r w:rsidR="00B75B21">
        <w:t xml:space="preserve">by updating the current variable after each player took a turn through the </w:t>
      </w:r>
      <w:proofErr w:type="spellStart"/>
      <w:r w:rsidR="00B75B21">
        <w:t>make_move</w:t>
      </w:r>
      <w:proofErr w:type="spellEnd"/>
      <w:r w:rsidR="00B75B21">
        <w:t xml:space="preserve"> </w:t>
      </w:r>
      <w:r w:rsidR="00834253">
        <w:t>function</w:t>
      </w:r>
      <w:r w:rsidR="00B75B21">
        <w:t xml:space="preserve">. I was able to verify user input through the </w:t>
      </w:r>
      <w:proofErr w:type="spellStart"/>
      <w:r w:rsidR="00B75B21">
        <w:t>get_input</w:t>
      </w:r>
      <w:proofErr w:type="spellEnd"/>
      <w:r w:rsidR="00B75B21">
        <w:t xml:space="preserve"> function</w:t>
      </w:r>
      <w:r w:rsidR="00596D13">
        <w:t>,</w:t>
      </w:r>
      <w:r w:rsidR="00B75B21">
        <w:t xml:space="preserve"> which verified each input was between zero and two and that the position was empty. </w:t>
      </w:r>
      <w:r w:rsidR="00834253">
        <w:t>I implemented the play function</w:t>
      </w:r>
      <w:r w:rsidR="00596D13">
        <w:t>,</w:t>
      </w:r>
      <w:r w:rsidR="00834253">
        <w:t xml:space="preserve"> </w:t>
      </w:r>
      <w:r w:rsidR="006A59B7">
        <w:t>which is called when a Tic-Tac-Toe Object is created</w:t>
      </w:r>
      <w:r w:rsidR="00596D13">
        <w:t xml:space="preserve"> and</w:t>
      </w:r>
      <w:r w:rsidR="00834253">
        <w:t xml:space="preserve"> start</w:t>
      </w:r>
      <w:r w:rsidR="006A59B7">
        <w:t xml:space="preserve">s </w:t>
      </w:r>
      <w:r w:rsidR="00596D13">
        <w:t xml:space="preserve">and </w:t>
      </w:r>
      <w:r w:rsidR="00834253">
        <w:t>end</w:t>
      </w:r>
      <w:r w:rsidR="00596D13">
        <w:t>s</w:t>
      </w:r>
      <w:r w:rsidR="00834253">
        <w:t xml:space="preserve"> the game </w:t>
      </w:r>
      <w:r w:rsidR="006A59B7">
        <w:t xml:space="preserve">based on the </w:t>
      </w:r>
      <w:proofErr w:type="spellStart"/>
      <w:r w:rsidR="006A59B7">
        <w:t>game_over</w:t>
      </w:r>
      <w:proofErr w:type="spellEnd"/>
      <w:r w:rsidR="006A59B7">
        <w:t xml:space="preserve"> variable.</w:t>
      </w:r>
      <w:r w:rsidR="00596D13">
        <w:t xml:space="preserve"> </w:t>
      </w:r>
    </w:p>
    <w:p w14:paraId="28878196" w14:textId="75E8C497" w:rsidR="006A59B7" w:rsidRDefault="006A59B7" w:rsidP="002155D6">
      <w:pPr>
        <w:ind w:firstLine="0"/>
      </w:pPr>
      <w:r>
        <w:tab/>
        <w:t>In my final project, I use</w:t>
      </w:r>
      <w:r w:rsidR="00596D13">
        <w:t>d</w:t>
      </w:r>
      <w:r>
        <w:t xml:space="preserve"> data structures like lists and dictionaries to create my tic-tac- </w:t>
      </w:r>
      <w:r w:rsidR="00A17114">
        <w:t xml:space="preserve">toe </w:t>
      </w:r>
      <w:r>
        <w:t>game. I created the three-by-three game board using</w:t>
      </w:r>
      <w:r w:rsidR="00596D13">
        <w:t xml:space="preserve"> a</w:t>
      </w:r>
      <w:r>
        <w:t xml:space="preserve"> list of </w:t>
      </w:r>
      <w:r w:rsidR="00A17114">
        <w:t>lists</w:t>
      </w:r>
      <w:r w:rsidR="00596D13">
        <w:t>,</w:t>
      </w:r>
      <w:r>
        <w:t xml:space="preserve"> </w:t>
      </w:r>
      <w:r w:rsidR="00A17114">
        <w:t xml:space="preserve">which made checking and </w:t>
      </w:r>
      <w:r w:rsidR="00A17114">
        <w:lastRenderedPageBreak/>
        <w:t xml:space="preserve">changing the board simple and easy to do </w:t>
      </w:r>
      <w:r w:rsidR="00596D13">
        <w:t>throughout my code</w:t>
      </w:r>
      <w:r w:rsidR="00A17114">
        <w:t>. Additionally, I used a dictionary to keep track of each player</w:t>
      </w:r>
      <w:r w:rsidR="00596D13">
        <w:t>’</w:t>
      </w:r>
      <w:r w:rsidR="00A17114">
        <w:t>s score after each game</w:t>
      </w:r>
      <w:r w:rsidR="00596D13">
        <w:t>,</w:t>
      </w:r>
      <w:r w:rsidR="00A17114">
        <w:t xml:space="preserve"> which made it easy to display and adjust the score after each game. </w:t>
      </w:r>
    </w:p>
    <w:p w14:paraId="6C27DA99" w14:textId="429988AA" w:rsidR="00596D13" w:rsidRDefault="00596D13" w:rsidP="00596D13">
      <w:pPr>
        <w:ind w:firstLine="0"/>
      </w:pPr>
      <w:r>
        <w:tab/>
        <w:t xml:space="preserve">I faced many challenges when creating my final project. While planning my project, I struggled with deciding how to break each task of the game into different functions. In addition to the required functions in the project guidelines, I added many others to make my code more readable and efficient. Additionally, I struggled with how to approach making the players take turns and how to handle invalid input. In my project, I made the current player a variable and only changed the current player when a player makes a valid move on the board. I also implemented a function called </w:t>
      </w:r>
      <w:proofErr w:type="spellStart"/>
      <w:r>
        <w:t>get_input</w:t>
      </w:r>
      <w:proofErr w:type="spellEnd"/>
      <w:r>
        <w:t>, which validated a player’s input before making a move on the board. This project helped me improve my problem-solving skills and how to approach and break down a large goal in programming.</w:t>
      </w:r>
      <w:r>
        <w:tab/>
      </w:r>
    </w:p>
    <w:p w14:paraId="6AA52F1E" w14:textId="6229F3FB" w:rsidR="00596D13" w:rsidRDefault="00596D13" w:rsidP="00596D13">
      <w:pPr>
        <w:ind w:firstLine="0"/>
      </w:pPr>
      <w:r>
        <w:tab/>
        <w:t>There are many changes I could make to improve my project. Implementing a better display in the terminal would make the game more appealing and clearer for players. Additionally, adding a single-player mode would allow a user to play by themselves, which would make the game more accessible.</w:t>
      </w:r>
    </w:p>
    <w:p w14:paraId="5734D36E" w14:textId="39EB31F2" w:rsidR="00735119" w:rsidRDefault="00735119" w:rsidP="002155D6">
      <w:pPr>
        <w:ind w:firstLine="0"/>
      </w:pPr>
    </w:p>
    <w:sectPr w:rsidR="00735119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DDB4" w14:textId="77777777" w:rsidR="0077771D" w:rsidRDefault="0077771D">
      <w:pPr>
        <w:spacing w:line="240" w:lineRule="auto"/>
      </w:pPr>
      <w:r>
        <w:separator/>
      </w:r>
    </w:p>
  </w:endnote>
  <w:endnote w:type="continuationSeparator" w:id="0">
    <w:p w14:paraId="4C898537" w14:textId="77777777" w:rsidR="0077771D" w:rsidRDefault="00777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7852" w14:textId="77777777" w:rsidR="0077771D" w:rsidRDefault="0077771D">
      <w:pPr>
        <w:spacing w:line="240" w:lineRule="auto"/>
      </w:pPr>
      <w:r>
        <w:separator/>
      </w:r>
    </w:p>
  </w:footnote>
  <w:footnote w:type="continuationSeparator" w:id="0">
    <w:p w14:paraId="2704A00F" w14:textId="77777777" w:rsidR="0077771D" w:rsidRDefault="007777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E337" w14:textId="3631A139" w:rsidR="00080C97" w:rsidRDefault="0077771D">
    <w:pPr>
      <w:pStyle w:val="Header"/>
    </w:pPr>
    <w:sdt>
      <w:sdtPr>
        <w:alias w:val="Last Name:"/>
        <w:tag w:val="Last Name:"/>
        <w:id w:val="1658178901"/>
        <w:placeholder>
          <w:docPart w:val="1FC96763CF3B4C00933455B818BBE9B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2155D6">
          <w:t>Ranalli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7669" w14:textId="72E7C093" w:rsidR="00080C97" w:rsidRDefault="0077771D">
    <w:pPr>
      <w:pStyle w:val="Header"/>
    </w:pPr>
    <w:sdt>
      <w:sdtPr>
        <w:alias w:val="Last Name:"/>
        <w:tag w:val="Last Name:"/>
        <w:id w:val="-348181431"/>
        <w:placeholder>
          <w:docPart w:val="ED0E6046AA314D6A8E7E29B33AE81734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2155D6">
          <w:t>Ranalli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B1B5787"/>
    <w:multiLevelType w:val="multilevel"/>
    <w:tmpl w:val="4572ABF8"/>
    <w:numStyleLink w:val="MLAOutline"/>
  </w:abstractNum>
  <w:abstractNum w:abstractNumId="16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82518620">
    <w:abstractNumId w:val="9"/>
  </w:num>
  <w:num w:numId="2" w16cid:durableId="55009720">
    <w:abstractNumId w:val="7"/>
  </w:num>
  <w:num w:numId="3" w16cid:durableId="1788352058">
    <w:abstractNumId w:val="6"/>
  </w:num>
  <w:num w:numId="4" w16cid:durableId="111441738">
    <w:abstractNumId w:val="5"/>
  </w:num>
  <w:num w:numId="5" w16cid:durableId="242570068">
    <w:abstractNumId w:val="4"/>
  </w:num>
  <w:num w:numId="6" w16cid:durableId="2093892624">
    <w:abstractNumId w:val="8"/>
  </w:num>
  <w:num w:numId="7" w16cid:durableId="789513025">
    <w:abstractNumId w:val="3"/>
  </w:num>
  <w:num w:numId="8" w16cid:durableId="789199868">
    <w:abstractNumId w:val="2"/>
  </w:num>
  <w:num w:numId="9" w16cid:durableId="1202865140">
    <w:abstractNumId w:val="1"/>
  </w:num>
  <w:num w:numId="10" w16cid:durableId="605698170">
    <w:abstractNumId w:val="0"/>
  </w:num>
  <w:num w:numId="11" w16cid:durableId="900562287">
    <w:abstractNumId w:val="11"/>
  </w:num>
  <w:num w:numId="12" w16cid:durableId="709963028">
    <w:abstractNumId w:val="14"/>
  </w:num>
  <w:num w:numId="13" w16cid:durableId="1967084957">
    <w:abstractNumId w:val="15"/>
  </w:num>
  <w:num w:numId="14" w16cid:durableId="260530322">
    <w:abstractNumId w:val="13"/>
  </w:num>
  <w:num w:numId="15" w16cid:durableId="148863755">
    <w:abstractNumId w:val="10"/>
  </w:num>
  <w:num w:numId="16" w16cid:durableId="956064624">
    <w:abstractNumId w:val="12"/>
  </w:num>
  <w:num w:numId="17" w16cid:durableId="4988896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D6"/>
    <w:rsid w:val="00080C97"/>
    <w:rsid w:val="002155D6"/>
    <w:rsid w:val="00320E54"/>
    <w:rsid w:val="0034643D"/>
    <w:rsid w:val="003E748F"/>
    <w:rsid w:val="00596D13"/>
    <w:rsid w:val="005F7DF3"/>
    <w:rsid w:val="00622C2F"/>
    <w:rsid w:val="00685BC2"/>
    <w:rsid w:val="006A59B7"/>
    <w:rsid w:val="006A64A8"/>
    <w:rsid w:val="00735119"/>
    <w:rsid w:val="0077771D"/>
    <w:rsid w:val="007D4B2F"/>
    <w:rsid w:val="008071C5"/>
    <w:rsid w:val="00834253"/>
    <w:rsid w:val="0088252B"/>
    <w:rsid w:val="008C09C0"/>
    <w:rsid w:val="00965112"/>
    <w:rsid w:val="00991F3D"/>
    <w:rsid w:val="00A17114"/>
    <w:rsid w:val="00AB1E45"/>
    <w:rsid w:val="00B75B21"/>
    <w:rsid w:val="00B82F8F"/>
    <w:rsid w:val="00BD3A4E"/>
    <w:rsid w:val="00C26420"/>
    <w:rsid w:val="00EC2FE4"/>
    <w:rsid w:val="00FB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55455"/>
  <w15:chartTrackingRefBased/>
  <w15:docId w15:val="{D67935EC-D985-4A72-96CE-431A1D01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character" w:styleId="Hyperlink">
    <w:name w:val="Hyperlink"/>
    <w:basedOn w:val="DefaultParagraphFont"/>
    <w:uiPriority w:val="99"/>
    <w:unhideWhenUsed/>
    <w:rsid w:val="002155D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psu.instructure.com/courses/2446122/users/7256154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r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0E6046AA314D6A8E7E29B33AE81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B2C14-D047-41EA-BA90-318AFB11F4A8}"/>
      </w:docPartPr>
      <w:docPartBody>
        <w:p w:rsidR="00A86320" w:rsidRDefault="000D3DFE">
          <w:pPr>
            <w:pStyle w:val="ED0E6046AA314D6A8E7E29B33AE81734"/>
          </w:pPr>
          <w:r>
            <w:t>Table data</w:t>
          </w:r>
        </w:p>
      </w:docPartBody>
    </w:docPart>
    <w:docPart>
      <w:docPartPr>
        <w:name w:val="1FC96763CF3B4C00933455B818BBE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3016C-6078-4C6F-BE38-28D73ADA50DD}"/>
      </w:docPartPr>
      <w:docPartBody>
        <w:p w:rsidR="00A86320" w:rsidRDefault="000D3DFE">
          <w:pPr>
            <w:pStyle w:val="1FC96763CF3B4C00933455B818BBE9BA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43"/>
    <w:rsid w:val="000D3DFE"/>
    <w:rsid w:val="00320E54"/>
    <w:rsid w:val="00590043"/>
    <w:rsid w:val="0088252B"/>
    <w:rsid w:val="00A8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ED0E6046AA314D6A8E7E29B33AE81734">
    <w:name w:val="ED0E6046AA314D6A8E7E29B33AE81734"/>
  </w:style>
  <w:style w:type="paragraph" w:customStyle="1" w:styleId="1FC96763CF3B4C00933455B818BBE9BA">
    <w:name w:val="1FC96763CF3B4C00933455B818BBE9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Ranalli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5801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Ranalli</dc:creator>
  <cp:keywords/>
  <dc:description/>
  <cp:lastModifiedBy>Nick Ranalli</cp:lastModifiedBy>
  <cp:revision>3</cp:revision>
  <dcterms:created xsi:type="dcterms:W3CDTF">2026-04-24T18:41:00Z</dcterms:created>
  <dcterms:modified xsi:type="dcterms:W3CDTF">2026-04-28T19:24:00Z</dcterms:modified>
</cp:coreProperties>
</file>